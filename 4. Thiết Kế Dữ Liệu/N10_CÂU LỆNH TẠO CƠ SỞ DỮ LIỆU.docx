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F211" w14:textId="77777777" w:rsidR="005E0C80" w:rsidRPr="008B3C9E" w:rsidRDefault="00E6498D" w:rsidP="00E6635E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8B3C9E">
        <w:rPr>
          <w:rFonts w:ascii="Times New Roman" w:hAnsi="Times New Roman" w:cs="Times New Roman"/>
          <w:b/>
          <w:bCs/>
          <w:sz w:val="28"/>
          <w:szCs w:val="36"/>
        </w:rPr>
        <w:t>CÂU LỆNH TẠO CƠ SỞ DỮ LIỆU</w:t>
      </w:r>
    </w:p>
    <w:p w14:paraId="2CCC3B09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CREATE TABLE NguoiDung (</w:t>
      </w:r>
    </w:p>
    <w:p w14:paraId="32019F56" w14:textId="77777777" w:rsidR="00E6498D" w:rsidRPr="00E6498D" w:rsidRDefault="00E6498D" w:rsidP="00A77F7A">
      <w:pPr>
        <w:ind w:firstLine="720"/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MaNguoiDung VARCHAR(50) PRIMARY KEY,</w:t>
      </w:r>
    </w:p>
    <w:p w14:paraId="034A82A2" w14:textId="77777777" w:rsidR="00E6498D" w:rsidRPr="00E6498D" w:rsidRDefault="00E6498D" w:rsidP="00A77F7A">
      <w:pPr>
        <w:ind w:firstLine="720"/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Email NVARCHAR(50) UNIQUE,</w:t>
      </w:r>
    </w:p>
    <w:p w14:paraId="5C8232E7" w14:textId="77777777" w:rsidR="00E6498D" w:rsidRPr="00E6498D" w:rsidRDefault="00E6498D" w:rsidP="00A77F7A">
      <w:pPr>
        <w:ind w:firstLine="720"/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MatKhau VARCHAR(50) NOT NULL,</w:t>
      </w:r>
    </w:p>
    <w:p w14:paraId="09E7AEA7" w14:textId="77777777" w:rsidR="00E6498D" w:rsidRPr="00E6498D" w:rsidRDefault="00E6498D" w:rsidP="00A77F7A">
      <w:pPr>
        <w:ind w:firstLine="720"/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PhanQuyen INT NOT NULL</w:t>
      </w:r>
    </w:p>
    <w:p w14:paraId="1823E1E9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);</w:t>
      </w:r>
    </w:p>
    <w:p w14:paraId="339E65B0" w14:textId="77777777" w:rsidR="00E6498D" w:rsidRPr="00E6498D" w:rsidRDefault="00E6498D" w:rsidP="00E6498D">
      <w:pPr>
        <w:rPr>
          <w:rFonts w:ascii="Times New Roman" w:hAnsi="Times New Roman" w:cs="Times New Roman"/>
        </w:rPr>
      </w:pPr>
    </w:p>
    <w:p w14:paraId="5EAFD3B2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GO</w:t>
      </w:r>
    </w:p>
    <w:p w14:paraId="1A594DCD" w14:textId="77777777" w:rsidR="00E6498D" w:rsidRPr="00E6498D" w:rsidRDefault="00E6498D" w:rsidP="00E6498D">
      <w:pPr>
        <w:rPr>
          <w:rFonts w:ascii="Times New Roman" w:hAnsi="Times New Roman" w:cs="Times New Roman"/>
        </w:rPr>
      </w:pPr>
    </w:p>
    <w:p w14:paraId="6F0A67CB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CREATE TABLE VungDiaLy (</w:t>
      </w:r>
    </w:p>
    <w:p w14:paraId="7D3CCB08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MaVung VARCHAR(50) PRIMARY KEY,</w:t>
      </w:r>
    </w:p>
    <w:p w14:paraId="2045EE84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TenVung NVARCHAR(50) NOT NULL</w:t>
      </w:r>
    </w:p>
    <w:p w14:paraId="35DBF421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);</w:t>
      </w:r>
    </w:p>
    <w:p w14:paraId="523155FA" w14:textId="77777777" w:rsidR="00E6498D" w:rsidRPr="00E6498D" w:rsidRDefault="00E6498D" w:rsidP="00E6498D">
      <w:pPr>
        <w:rPr>
          <w:rFonts w:ascii="Times New Roman" w:hAnsi="Times New Roman" w:cs="Times New Roman"/>
        </w:rPr>
      </w:pPr>
    </w:p>
    <w:p w14:paraId="49BC364E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GO</w:t>
      </w:r>
    </w:p>
    <w:p w14:paraId="547C2A0C" w14:textId="77777777" w:rsidR="00E6498D" w:rsidRPr="00E6498D" w:rsidRDefault="00E6498D" w:rsidP="00E6498D">
      <w:pPr>
        <w:rPr>
          <w:rFonts w:ascii="Times New Roman" w:hAnsi="Times New Roman" w:cs="Times New Roman"/>
        </w:rPr>
      </w:pPr>
    </w:p>
    <w:p w14:paraId="3A65F4C9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CREATE TABLE TinhThanh (</w:t>
      </w:r>
    </w:p>
    <w:p w14:paraId="746CA878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MaTinh VARCHAR(50) PRIMARY KEY,</w:t>
      </w:r>
    </w:p>
    <w:p w14:paraId="0788018D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TenTinh NVARCHAR(50) NOT NULL,</w:t>
      </w:r>
    </w:p>
    <w:p w14:paraId="07B03EBD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MaVung VARCHAR(50) NOT NULL,</w:t>
      </w:r>
    </w:p>
    <w:p w14:paraId="0F639B33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FOREIGN KEY (MaVung) REFERENCES VungDiaLy(MaVung)</w:t>
      </w:r>
    </w:p>
    <w:p w14:paraId="7B45B264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);</w:t>
      </w:r>
    </w:p>
    <w:p w14:paraId="3BD98F61" w14:textId="77777777" w:rsidR="00E6498D" w:rsidRPr="00E6498D" w:rsidRDefault="00E6498D" w:rsidP="00E6498D">
      <w:pPr>
        <w:rPr>
          <w:rFonts w:ascii="Times New Roman" w:hAnsi="Times New Roman" w:cs="Times New Roman"/>
        </w:rPr>
      </w:pPr>
    </w:p>
    <w:p w14:paraId="245E4931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GO</w:t>
      </w:r>
    </w:p>
    <w:p w14:paraId="502AA52E" w14:textId="77777777" w:rsidR="00E6498D" w:rsidRPr="00E6498D" w:rsidRDefault="00E6498D" w:rsidP="00E6498D">
      <w:pPr>
        <w:rPr>
          <w:rFonts w:ascii="Times New Roman" w:hAnsi="Times New Roman" w:cs="Times New Roman"/>
        </w:rPr>
      </w:pPr>
    </w:p>
    <w:p w14:paraId="0F0FC163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CREATE TABLE DiaDanh (</w:t>
      </w:r>
    </w:p>
    <w:p w14:paraId="6A7AA71D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MaDiaDanh VARCHAR(50) PRIMARY KEY,</w:t>
      </w:r>
    </w:p>
    <w:p w14:paraId="7E69ED8E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TenDiaDanh NVARCHAR(50) NOT NULL,</w:t>
      </w:r>
    </w:p>
    <w:p w14:paraId="40CB619D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LoaiDiaDanh NVARCHAR(50) NOT NULL,</w:t>
      </w:r>
    </w:p>
    <w:p w14:paraId="556C95C8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lastRenderedPageBreak/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ThongTin NVARCHAR(4000) NOT NULL,</w:t>
      </w:r>
    </w:p>
    <w:p w14:paraId="41BAFA04" w14:textId="77777777" w:rsidR="00E6498D" w:rsidRPr="00E6498D" w:rsidRDefault="00E6498D" w:rsidP="00A77F7A">
      <w:pPr>
        <w:ind w:firstLine="720"/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AnhChuDe VARCHAR(100),</w:t>
      </w:r>
    </w:p>
    <w:p w14:paraId="3D16358F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 xml:space="preserve"> AmThanh NVARCHAR(255),</w:t>
      </w:r>
    </w:p>
    <w:p w14:paraId="18117B14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ab/>
        <w:t>XepHang NVARCHAR(100),</w:t>
      </w:r>
    </w:p>
    <w:p w14:paraId="71AB76B8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 xml:space="preserve"> MaTinh VARCHAR(50) NOT NULL,</w:t>
      </w:r>
    </w:p>
    <w:p w14:paraId="59F6637C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ab/>
        <w:t>LuotXem INT DEFAULT(0),</w:t>
      </w:r>
    </w:p>
    <w:p w14:paraId="5C536296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ab/>
        <w:t>ToaDo VARCHAR(100)</w:t>
      </w:r>
    </w:p>
    <w:p w14:paraId="05FA0CD5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FOREIGN KEY (MaTinh) REFERENCES TinhThanh(MaTinh)</w:t>
      </w:r>
    </w:p>
    <w:p w14:paraId="64CAEFEA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);</w:t>
      </w:r>
    </w:p>
    <w:p w14:paraId="5862C81C" w14:textId="77777777" w:rsidR="00E6498D" w:rsidRPr="00E6498D" w:rsidRDefault="00E6498D" w:rsidP="00E6498D">
      <w:pPr>
        <w:rPr>
          <w:rFonts w:ascii="Times New Roman" w:hAnsi="Times New Roman" w:cs="Times New Roman"/>
        </w:rPr>
      </w:pPr>
    </w:p>
    <w:p w14:paraId="60A3CDC9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CREATE TABLE HinhAnh (</w:t>
      </w:r>
    </w:p>
    <w:p w14:paraId="071A7C47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ab/>
        <w:t>MaHinhAnh INT IDENTITY(1,1),</w:t>
      </w:r>
    </w:p>
    <w:p w14:paraId="1E1E649F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ab/>
        <w:t>HinhAnh NVARCHAR(255),</w:t>
      </w:r>
    </w:p>
    <w:p w14:paraId="0F06DD6A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ab/>
        <w:t>MaDiaDanh VARCHAR(50),</w:t>
      </w:r>
    </w:p>
    <w:p w14:paraId="1568E116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ab/>
        <w:t>FOREIGN KEY (MaDiaDanh) REFERENCES DiaDanh(MaDiaDanh)</w:t>
      </w:r>
    </w:p>
    <w:p w14:paraId="738FB798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);</w:t>
      </w:r>
    </w:p>
    <w:p w14:paraId="6B8341AB" w14:textId="77777777" w:rsidR="00E6498D" w:rsidRPr="00E6498D" w:rsidRDefault="00E6498D" w:rsidP="00E6498D">
      <w:pPr>
        <w:rPr>
          <w:rFonts w:ascii="Times New Roman" w:hAnsi="Times New Roman" w:cs="Times New Roman"/>
        </w:rPr>
      </w:pPr>
    </w:p>
    <w:p w14:paraId="257B3C47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GO</w:t>
      </w:r>
    </w:p>
    <w:p w14:paraId="03C42CB7" w14:textId="77777777" w:rsidR="00E6498D" w:rsidRPr="00E6498D" w:rsidRDefault="00E6498D" w:rsidP="00E6498D">
      <w:pPr>
        <w:rPr>
          <w:rFonts w:ascii="Times New Roman" w:hAnsi="Times New Roman" w:cs="Times New Roman"/>
        </w:rPr>
      </w:pPr>
    </w:p>
    <w:p w14:paraId="17F40F72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CREATE TABLE BinhLuan (</w:t>
      </w:r>
    </w:p>
    <w:p w14:paraId="09014D47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ab/>
        <w:t>MaBinhLuan INT PRIMARY KEY IDENTITY(1,1),</w:t>
      </w:r>
    </w:p>
    <w:p w14:paraId="11FE4D80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MaNguoiDung VARCHAR(50),</w:t>
      </w:r>
    </w:p>
    <w:p w14:paraId="63EFDD85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MaDiaDanh VARCHAR(50),</w:t>
      </w:r>
    </w:p>
    <w:p w14:paraId="04123619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NoiDung NVARCHAR(255),</w:t>
      </w:r>
    </w:p>
    <w:p w14:paraId="49B21D72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DanhGia INT,</w:t>
      </w:r>
    </w:p>
    <w:p w14:paraId="51207960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ab/>
        <w:t>Email NVARCHAR(50),</w:t>
      </w:r>
    </w:p>
    <w:p w14:paraId="65DD4558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FOREIGN KEY (MaNguoiDung) REFERENCES NguoiDung(MaNguoiDung),</w:t>
      </w:r>
    </w:p>
    <w:p w14:paraId="74BA2944" w14:textId="77777777" w:rsidR="00E6498D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 xml:space="preserve">    </w:t>
      </w:r>
      <w:r w:rsidR="00A77F7A">
        <w:rPr>
          <w:rFonts w:ascii="Times New Roman" w:hAnsi="Times New Roman" w:cs="Times New Roman"/>
        </w:rPr>
        <w:tab/>
      </w:r>
      <w:r w:rsidRPr="00E6498D">
        <w:rPr>
          <w:rFonts w:ascii="Times New Roman" w:hAnsi="Times New Roman" w:cs="Times New Roman"/>
        </w:rPr>
        <w:t>FOREIGN KEY (MaDiaDanh) REFERENCES DiaDanh(MaDiaDanh)</w:t>
      </w:r>
    </w:p>
    <w:p w14:paraId="24CE0FEA" w14:textId="77777777" w:rsidR="00F152D0" w:rsidRPr="00E6498D" w:rsidRDefault="00E6498D" w:rsidP="00E6498D">
      <w:pPr>
        <w:rPr>
          <w:rFonts w:ascii="Times New Roman" w:hAnsi="Times New Roman" w:cs="Times New Roman"/>
        </w:rPr>
      </w:pPr>
      <w:r w:rsidRPr="00E6498D">
        <w:rPr>
          <w:rFonts w:ascii="Times New Roman" w:hAnsi="Times New Roman" w:cs="Times New Roman"/>
        </w:rPr>
        <w:t>);</w:t>
      </w:r>
    </w:p>
    <w:sectPr w:rsidR="00F152D0" w:rsidRPr="00E64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08"/>
    <w:rsid w:val="000B1848"/>
    <w:rsid w:val="00102969"/>
    <w:rsid w:val="001423A9"/>
    <w:rsid w:val="00301A61"/>
    <w:rsid w:val="00376430"/>
    <w:rsid w:val="0046018D"/>
    <w:rsid w:val="00530E06"/>
    <w:rsid w:val="005E0C80"/>
    <w:rsid w:val="00622A08"/>
    <w:rsid w:val="006507C4"/>
    <w:rsid w:val="0074332C"/>
    <w:rsid w:val="00861D89"/>
    <w:rsid w:val="008B3C9E"/>
    <w:rsid w:val="00A77F7A"/>
    <w:rsid w:val="00B663AC"/>
    <w:rsid w:val="00C9494B"/>
    <w:rsid w:val="00D027F4"/>
    <w:rsid w:val="00D4198E"/>
    <w:rsid w:val="00E277FC"/>
    <w:rsid w:val="00E6498D"/>
    <w:rsid w:val="00E6635E"/>
    <w:rsid w:val="00F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8BA3"/>
  <w15:chartTrackingRefBased/>
  <w15:docId w15:val="{C3A43BD2-426E-43F7-987C-FDFED57F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em8\Downloads\C&#194;U%20L&#7878;NH%20T&#7840;O%20C&#416;%20S&#7902;%20D&#7918;%20LI&#7878;U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CÂU LỆNH TẠO CƠ SỞ DỮ LIỆU</Template>
  <TotalTime>1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Liem</dc:creator>
  <cp:keywords/>
  <dc:description/>
  <cp:lastModifiedBy>Luci GH</cp:lastModifiedBy>
  <cp:revision>2</cp:revision>
  <dcterms:created xsi:type="dcterms:W3CDTF">2024-12-02T16:18:00Z</dcterms:created>
  <dcterms:modified xsi:type="dcterms:W3CDTF">2024-12-02T16:18:00Z</dcterms:modified>
</cp:coreProperties>
</file>
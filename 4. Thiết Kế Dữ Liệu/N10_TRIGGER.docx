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2D0" w:rsidRPr="000804E2" w:rsidRDefault="000804E2" w:rsidP="000804E2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0804E2">
        <w:rPr>
          <w:rFonts w:ascii="Times New Roman" w:hAnsi="Times New Roman" w:cs="Times New Roman"/>
          <w:b/>
          <w:bCs/>
          <w:sz w:val="28"/>
          <w:szCs w:val="36"/>
        </w:rPr>
        <w:t>TRIGGER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CREATE TRIGGER trgCheckUsername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ON NguoiDung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INSTEAD OF INSERT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AS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DECLARE @Email NVARCHAR(50);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DECLARE @MaNguoiDung VARCHAR(50);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DECLARE @MatKhau VARCHAR(50);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ab/>
        <w:t>DECLARE @PhanQuyen INT;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SELECT @Email = Email, @MaNguoiDung = MaNguoiDung,</w:t>
      </w:r>
      <w:r>
        <w:rPr>
          <w:rFonts w:ascii="Times New Roman" w:hAnsi="Times New Roman" w:cs="Times New Roman"/>
        </w:rPr>
        <w:t xml:space="preserve"> </w:t>
      </w:r>
      <w:r w:rsidRPr="000804E2">
        <w:rPr>
          <w:rFonts w:ascii="Times New Roman" w:hAnsi="Times New Roman" w:cs="Times New Roman"/>
        </w:rPr>
        <w:t>@Email = Email, @MatKhau = MatKhau, @PhanQuyen = PhanQuyen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FROM inserted;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IF EXISTS (SELECT 1 FROM NguoiDung WHERE Email = @Email)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RAISERROR ('Email đã tồn tại. Vui lòng chọn email khác.', 16, 1);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END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ab/>
        <w:t>ELSE IF @PhanQuyen &lt; 0 OR @PhanQuyen &gt; 3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RAISERROR ('Quyền của Quản trị viên phải nằm trong khoảng từ 0 đến 3.', 16, 1);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END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ELSE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INSERT INTO NguoiDung (MaNguoiDung, Email, MatKhau, PhanQuyen)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VALUES (@MaNguoiDung, @Email, @MatKhau, @PhanQuyen);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END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END;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CREATE TRIGGER trgCheckDanhGia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ON BinhLuan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INSTEAD OF INSERT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AS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DECLARE @MaNguoiDung VARCHAR(50), @MaDiaDanh VARCHAR(50), @NoiDung</w:t>
      </w:r>
      <w:r>
        <w:rPr>
          <w:rFonts w:ascii="Times New Roman" w:hAnsi="Times New Roman" w:cs="Times New Roman"/>
        </w:rPr>
        <w:t xml:space="preserve"> </w:t>
      </w:r>
      <w:r w:rsidRPr="000804E2">
        <w:rPr>
          <w:rFonts w:ascii="Times New Roman" w:hAnsi="Times New Roman" w:cs="Times New Roman"/>
        </w:rPr>
        <w:t>NVARCHAR(255), @DanhGia INT, @Email NVARCHAR(100);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 xml:space="preserve">SELECT @MaNguoiDung = MaNguoiDung, 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 xml:space="preserve">@MaDiaDanh = MaDiaDanh, 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 xml:space="preserve">@NoiDung = NoiDung, 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@DanhGia = DanhGia,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ab/>
        <w:t xml:space="preserve">   @Email = Email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FROM inserted;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IF @DanhGia &lt; 1 OR @DanhGia &gt; 5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RAISERROR ('Điểm đánh giá phải nằm trong khoảng từ 1 đến 5.', 16, 1);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END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ELSE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INSERT INTO BinhLuan (MaNguoiDung, MaDiaDanh, NoiDung, DanhGia, Email)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VALUES (@MaNguoiDung, @MaDiaDanh, @NoiDung, @DanhGia, @Email);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END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END;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GO</w:t>
      </w:r>
    </w:p>
    <w:p w:rsid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CREATE TRIGGER trgCascadeDeleteBinhLuan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lastRenderedPageBreak/>
        <w:t>ON NguoiDung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AFTER DELETE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AS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DELETE FROM BinhLuan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WHERE MaNguoiDung IN (SELECT MaNguoiDung FROM deleted);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END;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GO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CREATE TRIGGER trgSetMaVungToNull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ON VungDiaLy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AFTER DELETE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AS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BEGIN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DECLARE @MaVung VARCHAR(50);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SELECT @MaVung = MaVung FROM deleted;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UPDATE TinhThanh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SET MaVung = NULL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0804E2">
        <w:rPr>
          <w:rFonts w:ascii="Times New Roman" w:hAnsi="Times New Roman" w:cs="Times New Roman"/>
        </w:rPr>
        <w:t>WHERE MaVung = @MaVung;</w:t>
      </w:r>
    </w:p>
    <w:p w:rsidR="000804E2" w:rsidRPr="000804E2" w:rsidRDefault="000804E2" w:rsidP="000804E2">
      <w:pPr>
        <w:rPr>
          <w:rFonts w:ascii="Times New Roman" w:hAnsi="Times New Roman" w:cs="Times New Roman"/>
        </w:rPr>
      </w:pPr>
      <w:r w:rsidRPr="000804E2">
        <w:rPr>
          <w:rFonts w:ascii="Times New Roman" w:hAnsi="Times New Roman" w:cs="Times New Roman"/>
        </w:rPr>
        <w:t>END;</w:t>
      </w:r>
    </w:p>
    <w:sectPr w:rsidR="000804E2" w:rsidRPr="00080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54"/>
    <w:rsid w:val="000804E2"/>
    <w:rsid w:val="000B1848"/>
    <w:rsid w:val="00102969"/>
    <w:rsid w:val="001423A9"/>
    <w:rsid w:val="002F3C54"/>
    <w:rsid w:val="00301A61"/>
    <w:rsid w:val="00376430"/>
    <w:rsid w:val="0046018D"/>
    <w:rsid w:val="00530E06"/>
    <w:rsid w:val="0074332C"/>
    <w:rsid w:val="00861D89"/>
    <w:rsid w:val="009B0F8D"/>
    <w:rsid w:val="00B663AC"/>
    <w:rsid w:val="00C9494B"/>
    <w:rsid w:val="00D027F4"/>
    <w:rsid w:val="00D4198E"/>
    <w:rsid w:val="00D93F08"/>
    <w:rsid w:val="00E277FC"/>
    <w:rsid w:val="00F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D8414-7F74-4ACC-A5EA-FF000608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em8\Downloads\TRIGG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TRIGGER</Template>
  <TotalTime>1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Liem</dc:creator>
  <cp:keywords/>
  <dc:description/>
  <cp:lastModifiedBy>Luci GH</cp:lastModifiedBy>
  <cp:revision>1</cp:revision>
  <dcterms:created xsi:type="dcterms:W3CDTF">2024-12-02T16:18:00Z</dcterms:created>
  <dcterms:modified xsi:type="dcterms:W3CDTF">2024-12-02T16:19:00Z</dcterms:modified>
</cp:coreProperties>
</file>